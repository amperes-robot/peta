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41827" w:rsidP="00A43A5B">
            <w:pPr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853815" cy="19888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4182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ziplineZipper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341827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June 13, 2015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341827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341827" w:rsidP="0034182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341827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21991762" w:history="1">
                        <w:r w:rsidR="00341827" w:rsidRPr="004F4C3E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41827">
                          <w:rPr>
                            <w:noProof/>
                            <w:webHidden/>
                          </w:rPr>
                          <w:tab/>
                        </w:r>
                        <w:r w:rsidR="0034182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41827">
                          <w:rPr>
                            <w:noProof/>
                            <w:webHidden/>
                          </w:rPr>
                          <w:instrText xml:space="preserve"> PAGEREF _Toc421991762 \h </w:instrText>
                        </w:r>
                        <w:r w:rsidR="00341827">
                          <w:rPr>
                            <w:noProof/>
                            <w:webHidden/>
                          </w:rPr>
                        </w:r>
                        <w:r w:rsidR="0034182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41827">
                          <w:rPr>
                            <w:noProof/>
                            <w:webHidden/>
                          </w:rPr>
                          <w:t>1</w:t>
                        </w:r>
                        <w:r w:rsidR="0034182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3" w:history="1">
                        <w:r w:rsidRPr="004F4C3E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4" w:history="1">
                        <w:r w:rsidRPr="004F4C3E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5" w:history="1">
                        <w:r w:rsidRPr="004F4C3E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6" w:history="1">
                        <w:r w:rsidRPr="004F4C3E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7" w:history="1">
                        <w:r w:rsidRPr="004F4C3E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8" w:history="1">
                        <w:r w:rsidRPr="004F4C3E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69" w:history="1">
                        <w:r w:rsidRPr="004F4C3E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_Toc421991769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0" w:history="1">
                        <w:r w:rsidRPr="004F4C3E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1" w:history="1">
                        <w:r w:rsidRPr="004F4C3E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2" w:history="1">
                        <w:r w:rsidRPr="004F4C3E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3" w:history="1">
                        <w:r w:rsidRPr="004F4C3E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4" w:history="1">
                        <w:r w:rsidRPr="004F4C3E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5" w:history="1">
                        <w:r w:rsidRPr="004F4C3E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41827" w:rsidRDefault="00341827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1991776" w:history="1">
                        <w:r w:rsidRPr="004F4C3E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_Toc421991776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41827" w:rsidP="00C27B5D">
            <w:pPr>
              <w:pStyle w:val="Heading1"/>
              <w:outlineLvl w:val="0"/>
            </w:pPr>
            <w:bookmarkStart w:id="0" w:name="_Toc421991762"/>
            <w:r>
              <w:t>Description</w:t>
            </w:r>
            <w:bookmarkEnd w:id="0"/>
          </w:p>
          <w:p w:rsidR="00F448BC" w:rsidRPr="00E65D6E" w:rsidRDefault="00341827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41827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21991763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41827" w:rsidP="00FF408C">
            <w:pPr>
              <w:pStyle w:val="Heading1"/>
              <w:outlineLvl w:val="0"/>
            </w:pPr>
            <w:bookmarkStart w:id="5" w:name="_Toc42199176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41827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CA" w:eastAsia="en-CA"/>
                          </w:rPr>
                          <w:drawing>
                            <wp:inline distT="0" distB="0" distL="0" distR="0">
                              <wp:extent cx="5349240" cy="2760345"/>
                              <wp:effectExtent l="0" t="0" r="3810" b="190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60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41827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</w:t>
                  </w:r>
                </w:p>
                <w:p w:rsidR="00C16188" w:rsidRDefault="00341827" w:rsidP="00341827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4182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41827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41827" w:rsidTr="0051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341827" w:rsidRPr="0044448A" w:rsidRDefault="00341827" w:rsidP="00511E00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645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6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Mass:0.0403131 kg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Volume:3.95226e-005 m^3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Weight:0.395068 N</w:t>
                  </w:r>
                </w:p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253\peta\mech\zipLine\ziplineRoller.SLDPRT</w:t>
                  </w:r>
                </w:p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16:59:09 2015</w:t>
                  </w:r>
                </w:p>
              </w:tc>
            </w:tr>
            <w:tr w:rsidR="00341827" w:rsidTr="0051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341827" w:rsidRPr="0044448A" w:rsidRDefault="00341827" w:rsidP="00511E00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645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6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341827" w:rsidRPr="0044448A" w:rsidRDefault="00341827" w:rsidP="00511E0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41827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:rsidR="004B3022" w:rsidRPr="0044448A" w:rsidRDefault="00341827" w:rsidP="0044448A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645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6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41827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41827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41827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C16188" w:rsidRPr="0044448A" w:rsidRDefault="0034182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341827" w:rsidP="00B35001">
            <w:pPr>
              <w:pStyle w:val="Heading1"/>
              <w:outlineLvl w:val="0"/>
            </w:pPr>
            <w:bookmarkStart w:id="6" w:name="_Toc42199176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2"/>
              <w:gridCol w:w="5382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41827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(C:\Users\Scott\Documents\2nd year\ENPH 253\peta\mech\zipLine)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41827" w:rsidP="000A7C6B">
            <w:pPr>
              <w:pStyle w:val="Heading1"/>
              <w:outlineLvl w:val="0"/>
            </w:pPr>
            <w:bookmarkStart w:id="7" w:name="_Toc42199176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41827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4182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4182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41827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2199176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41827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4182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4182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3418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341827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2980"/>
                        <wp:effectExtent l="0" t="0" r="635" b="762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5052-H34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2.15e+008 N/m^2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2.6e+008 N/m^2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341827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41827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1(Cut-Extrude1)(ziplineCBracket-1),</w:t>
                  </w:r>
                </w:p>
                <w:p w:rsidR="00E80CD9" w:rsidRPr="00577134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1(Cut-Extrude1)(ziplineWinchBracket-1)</w:t>
                  </w:r>
                </w:p>
              </w:tc>
            </w:tr>
            <w:tr w:rsidR="00341827" w:rsidRPr="000841BF" w:rsidTr="00511E0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41827" w:rsidRPr="000841BF" w:rsidRDefault="00341827" w:rsidP="00511E0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341827" w:rsidRPr="000841BF" w:rsidTr="003418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41827" w:rsidRPr="00577134" w:rsidRDefault="00341827" w:rsidP="00511E0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2980"/>
                        <wp:effectExtent l="0" t="0" r="635" b="762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Pr="00BE6656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3e+007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1020 kg/m^3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:rsidR="00341827" w:rsidRPr="00577134" w:rsidRDefault="00341827" w:rsidP="00511E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41827" w:rsidRPr="00577134" w:rsidRDefault="00341827" w:rsidP="00511E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1(Cut-Extrude2)(ziplineRoller-1)</w:t>
                  </w:r>
                </w:p>
              </w:tc>
            </w:tr>
            <w:tr w:rsidR="00341827" w:rsidRPr="000841BF" w:rsidTr="00511E0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41827" w:rsidRPr="000841BF" w:rsidRDefault="00341827" w:rsidP="00511E0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341827" w:rsidRPr="000841BF" w:rsidTr="003418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41827" w:rsidRPr="00577134" w:rsidRDefault="00341827" w:rsidP="00511E00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2980"/>
                        <wp:effectExtent l="0" t="0" r="635" b="762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Pr="00BE6656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1020 Steel, Cold Rolled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3.5e+008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4.2e+008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2.05e+011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7870 kg/m^3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8e+010 N/m^2</w:t>
                        </w:r>
                      </w:p>
                    </w:tc>
                  </w:tr>
                  <w:tr w:rsidR="00341827" w:rsidRPr="00577134" w:rsidTr="00511E0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1.2e-005 /Kelvin</w:t>
                        </w:r>
                      </w:p>
                    </w:tc>
                  </w:tr>
                </w:tbl>
                <w:p w:rsidR="00341827" w:rsidRPr="00577134" w:rsidRDefault="00341827" w:rsidP="00511E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41827" w:rsidRDefault="00341827" w:rsidP="00511E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1(Boss-Extrude1)(ziplineZipperAxel-1),</w:t>
                  </w:r>
                </w:p>
                <w:p w:rsidR="00341827" w:rsidRPr="00577134" w:rsidRDefault="00341827" w:rsidP="00511E0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1(Boss-Extrude1)(ziplineZipperAxel-2)</w:t>
                  </w:r>
                </w:p>
              </w:tc>
            </w:tr>
            <w:tr w:rsidR="00341827" w:rsidRPr="000841BF" w:rsidTr="00511E0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41827" w:rsidRPr="000841BF" w:rsidRDefault="00341827" w:rsidP="00511E00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41827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2199176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41827" w:rsidTr="002D16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41827" w:rsidRPr="004E282D" w:rsidRDefault="0034182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41827" w:rsidRPr="004E282D" w:rsidRDefault="0034182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41827" w:rsidRPr="004E282D" w:rsidRDefault="0034182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41827" w:rsidTr="003B7CA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41827" w:rsidRPr="00AD5FBA" w:rsidRDefault="0034182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41827" w:rsidRPr="006208CB" w:rsidRDefault="0034182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772285" cy="91440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4182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154A1A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4182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341827" w:rsidRPr="004C6DEB" w:rsidRDefault="00341827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341827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4.91599e-006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1.64844e-007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34182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1e-033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41827" w:rsidTr="002220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41827" w:rsidRPr="004E282D" w:rsidRDefault="0034182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41827" w:rsidRPr="004E282D" w:rsidRDefault="0034182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41827" w:rsidRPr="004E282D" w:rsidRDefault="0034182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41827" w:rsidTr="00E755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41827" w:rsidRPr="00F42DD1" w:rsidRDefault="0034182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BearingLoads-1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41827" w:rsidRPr="006208CB" w:rsidRDefault="0034182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7540" cy="984250"/>
                        <wp:effectExtent l="0" t="0" r="0" b="635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4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4182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B77EA3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4182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Coordinate System1</w:t>
                        </w:r>
                      </w:p>
                    </w:tc>
                  </w:tr>
                  <w:tr w:rsidR="0034182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Force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-44.145 0   N</w:t>
                        </w:r>
                      </w:p>
                    </w:tc>
                  </w:tr>
                </w:tbl>
                <w:p w:rsidR="00341827" w:rsidRDefault="0034182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21991769"/>
            <w:r w:rsidR="00341827">
              <w:t>Connector Definitions</w:t>
            </w:r>
            <w:bookmarkEnd w:id="13"/>
          </w:p>
          <w:p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41827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41827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41827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:rsidTr="0034182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:rsidR="005B3D16" w:rsidRPr="00F42DD1" w:rsidRDefault="00341827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85382" w:rsidRPr="00BE6656" w:rsidRDefault="00341827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85382" w:rsidRPr="00154A1A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4182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F42DD1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67105"/>
                              <wp:effectExtent l="0" t="0" r="0" b="4445"/>
                              <wp:docPr id="13" name="Picture 1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4E282D" w:rsidRDefault="00341827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Connector-1</w:t>
                        </w:r>
                      </w:p>
                    </w:tc>
                  </w:tr>
                </w:tbl>
                <w:p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41827" w:rsidTr="00511E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41827" w:rsidRPr="00F42DD1" w:rsidRDefault="00341827" w:rsidP="00511E00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Connector-2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154A1A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41827" w:rsidRPr="006208CB" w:rsidRDefault="00341827" w:rsidP="00511E0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41827" w:rsidTr="00511E00"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F42DD1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67105"/>
                              <wp:effectExtent l="0" t="0" r="0" b="4445"/>
                              <wp:docPr id="14" name="Picture 1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41827" w:rsidTr="00511E00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4E282D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Connector-2</w:t>
                        </w:r>
                      </w:p>
                    </w:tc>
                  </w:tr>
                </w:tbl>
                <w:p w:rsidR="00341827" w:rsidRDefault="00341827" w:rsidP="00511E0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41827" w:rsidTr="00511E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41827" w:rsidRPr="00F42DD1" w:rsidRDefault="00341827" w:rsidP="00511E00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Connector-3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154A1A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41827" w:rsidRPr="006208CB" w:rsidRDefault="00341827" w:rsidP="00511E0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41827" w:rsidTr="00511E00"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F42DD1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67105"/>
                              <wp:effectExtent l="0" t="0" r="0" b="4445"/>
                              <wp:docPr id="15" name="Picture 15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41827" w:rsidTr="00511E00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4E282D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Connector-3</w:t>
                        </w:r>
                      </w:p>
                    </w:tc>
                  </w:tr>
                </w:tbl>
                <w:p w:rsidR="00341827" w:rsidRDefault="00341827" w:rsidP="00511E0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41827" w:rsidTr="00511E0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41827" w:rsidRPr="00F42DD1" w:rsidRDefault="00341827" w:rsidP="00511E00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Connector-4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154A1A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41827" w:rsidRPr="006208CB" w:rsidRDefault="00341827" w:rsidP="00511E0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41827" w:rsidTr="00511E00"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F42DD1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67105"/>
                              <wp:effectExtent l="0" t="0" r="0" b="4445"/>
                              <wp:docPr id="16" name="Picture 1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41827" w:rsidTr="00511E00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4E282D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Connector-4</w:t>
                        </w:r>
                      </w:p>
                    </w:tc>
                  </w:tr>
                </w:tbl>
                <w:p w:rsidR="00341827" w:rsidRDefault="00341827" w:rsidP="00511E0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41827" w:rsidTr="00511E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41827" w:rsidRPr="00F42DD1" w:rsidRDefault="00341827" w:rsidP="00511E00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Connector-5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41827" w:rsidRPr="00BE6656" w:rsidRDefault="00341827" w:rsidP="00511E00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41827" w:rsidRPr="00154A1A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41827" w:rsidTr="00511E0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511E0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511E0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41827" w:rsidRPr="006208CB" w:rsidRDefault="00341827" w:rsidP="00511E0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41827" w:rsidTr="00511E00"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F42DD1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67105"/>
                              <wp:effectExtent l="0" t="0" r="0" b="4445"/>
                              <wp:docPr id="17" name="Picture 1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41827" w:rsidTr="00511E00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41827" w:rsidRPr="004E282D" w:rsidRDefault="00341827" w:rsidP="00511E00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Connector-5</w:t>
                        </w:r>
                      </w:p>
                    </w:tc>
                  </w:tr>
                </w:tbl>
                <w:p w:rsidR="00341827" w:rsidRDefault="00341827" w:rsidP="00511E00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41827" w:rsidP="00341827">
            <w:pPr>
              <w:pStyle w:val="Heading1"/>
            </w:pPr>
            <w:bookmarkStart w:id="14" w:name="_Toc421991770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41827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41827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41827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341827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341827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2445385" cy="1261745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341827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34182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4182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4182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41827" w:rsidRDefault="00341827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41827" w:rsidRDefault="0034182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41827" w:rsidP="000A7C6B">
            <w:pPr>
              <w:pStyle w:val="Heading1"/>
              <w:outlineLvl w:val="0"/>
            </w:pPr>
            <w:bookmarkStart w:id="15" w:name="_Toc42199177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41827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4182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Jacobian check for shell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4182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3.69528 mm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0.184764 mm</w:t>
                  </w:r>
                </w:p>
              </w:tc>
            </w:tr>
            <w:tr w:rsidR="0034182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341827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41827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18103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9993</w:t>
                  </w:r>
                </w:p>
              </w:tc>
            </w:tr>
            <w:tr w:rsidR="0034182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00:00:07</w:t>
                  </w:r>
                </w:p>
              </w:tc>
            </w:tr>
            <w:tr w:rsidR="0034182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41827" w:rsidRDefault="0034182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HP-PC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41827" w:rsidP="00D803B1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711315" cy="3463290"/>
                        <wp:effectExtent l="0" t="0" r="0" b="381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63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41827" w:rsidP="000A7C6B">
            <w:pPr>
              <w:pStyle w:val="Heading1"/>
              <w:outlineLvl w:val="0"/>
            </w:pPr>
            <w:bookmarkStart w:id="16" w:name="_Toc421991772"/>
            <w:r>
              <w:lastRenderedPageBreak/>
              <w:t>Sensor Details</w:t>
            </w:r>
            <w:bookmarkEnd w:id="16"/>
          </w:p>
          <w:p w:rsidR="002C53F9" w:rsidRPr="00F077CB" w:rsidRDefault="00341827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41827" w:rsidP="000A7C6B">
            <w:pPr>
              <w:pStyle w:val="Heading1"/>
              <w:outlineLvl w:val="0"/>
            </w:pPr>
            <w:bookmarkStart w:id="17" w:name="_Toc421991773"/>
            <w:r>
              <w:t>Resultant Forces</w:t>
            </w:r>
            <w:bookmarkEnd w:id="17"/>
          </w:p>
          <w:p w:rsidR="005F5B79" w:rsidRPr="000B04D4" w:rsidRDefault="00341827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4.91599e-006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1.64844e-007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</w:tr>
          </w:tbl>
          <w:p w:rsidR="005F5B79" w:rsidRPr="000B04D4" w:rsidRDefault="00341827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4182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4182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1e-033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41827" w:rsidRDefault="00341827" w:rsidP="00341827">
            <w:pPr>
              <w:pStyle w:val="Heading1"/>
            </w:pPr>
            <w:bookmarkStart w:id="21" w:name="_Toc421991774"/>
            <w:r>
              <w:t>Beams</w:t>
            </w:r>
            <w:bookmarkEnd w:id="21"/>
          </w:p>
          <w:p w:rsidR="00EC2432" w:rsidRDefault="00341827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41827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21991775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58"/>
              <w:gridCol w:w="3043"/>
              <w:gridCol w:w="2562"/>
              <w:gridCol w:w="2691"/>
            </w:tblGrid>
            <w:tr w:rsidR="00341827" w:rsidTr="0051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1827" w:rsidTr="00511E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0.00111129 N/m^2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9772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4.98607e+006 N/m^2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11486</w:t>
                  </w:r>
                </w:p>
              </w:tc>
            </w:tr>
            <w:tr w:rsidR="00341827" w:rsidTr="00511E0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34182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38855"/>
                        <wp:effectExtent l="0" t="0" r="0" b="444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41827" w:rsidRPr="004D2956" w:rsidRDefault="00341827" w:rsidP="0034182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1-Stress-Stress1</w:t>
                  </w:r>
                </w:p>
              </w:tc>
            </w:tr>
          </w:tbl>
          <w:p w:rsidR="00341827" w:rsidRDefault="0034182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22"/>
              <w:gridCol w:w="3382"/>
              <w:gridCol w:w="2119"/>
              <w:gridCol w:w="2431"/>
            </w:tblGrid>
            <w:tr w:rsidR="00341827" w:rsidTr="0051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1827" w:rsidTr="00511E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0.00986354 mm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12622</w:t>
                  </w:r>
                </w:p>
              </w:tc>
            </w:tr>
            <w:tr w:rsidR="00341827" w:rsidTr="00511E0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34182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lastRenderedPageBreak/>
                    <w:drawing>
                      <wp:inline distT="0" distB="0" distL="0" distR="0">
                        <wp:extent cx="6858000" cy="3538855"/>
                        <wp:effectExtent l="0" t="0" r="0" b="444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41827" w:rsidRPr="004D2956" w:rsidRDefault="00341827" w:rsidP="0034182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</w:t>
                  </w:r>
                </w:p>
              </w:tc>
            </w:tr>
          </w:tbl>
          <w:p w:rsidR="00341827" w:rsidRDefault="0034182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341827" w:rsidTr="00511E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41827" w:rsidTr="00511E0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3.19753e-014 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6146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0.000226053 </w:t>
                  </w:r>
                </w:p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1951</w:t>
                  </w:r>
                </w:p>
              </w:tc>
            </w:tr>
            <w:tr w:rsidR="00341827" w:rsidTr="00511E0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34182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38855"/>
                        <wp:effectExtent l="0" t="0" r="0" b="444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41827" w:rsidRPr="004D2956" w:rsidRDefault="00341827" w:rsidP="0034182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1-Strain-Strain1</w:t>
                  </w:r>
                </w:p>
              </w:tc>
            </w:tr>
          </w:tbl>
          <w:p w:rsidR="00341827" w:rsidRDefault="0034182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341827" w:rsidTr="000F2F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r>
                    <w:lastRenderedPageBreak/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41827" w:rsidRDefault="00341827" w:rsidP="0034182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41827" w:rsidTr="00B12CA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41827" w:rsidRPr="004D2956" w:rsidRDefault="00341827" w:rsidP="0034182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41827" w:rsidTr="00511E00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41827" w:rsidRDefault="00341827" w:rsidP="0034182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38855"/>
                        <wp:effectExtent l="0" t="0" r="0" b="4445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41827" w:rsidRPr="004D2956" w:rsidRDefault="00341827" w:rsidP="0034182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1-Displacement-Displacement1{1}</w:t>
                  </w:r>
                </w:p>
              </w:tc>
            </w:tr>
          </w:tbl>
          <w:p w:rsidR="00341827" w:rsidRPr="000B04D4" w:rsidRDefault="00341827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41827" w:rsidP="00341827">
            <w:pPr>
              <w:pStyle w:val="Heading1"/>
            </w:pPr>
            <w:bookmarkStart w:id="26" w:name="_Toc421991776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827" w:rsidRDefault="00341827" w:rsidP="00F25CD7">
      <w:pPr>
        <w:spacing w:after="0" w:line="240" w:lineRule="auto"/>
      </w:pPr>
      <w:r>
        <w:separator/>
      </w:r>
    </w:p>
  </w:endnote>
  <w:endnote w:type="continuationSeparator" w:id="0">
    <w:p w:rsidR="00341827" w:rsidRDefault="0034182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41827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34182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ziplineZipper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41827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41827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4182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ziplineZipper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4182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827" w:rsidRDefault="00341827" w:rsidP="00F25CD7">
      <w:pPr>
        <w:spacing w:after="0" w:line="240" w:lineRule="auto"/>
      </w:pPr>
      <w:r>
        <w:separator/>
      </w:r>
    </w:p>
  </w:footnote>
  <w:footnote w:type="continuationSeparator" w:id="0">
    <w:p w:rsidR="00341827" w:rsidRDefault="0034182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82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1827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C88D176-E325-4EAC-AF2D-ABC8E0F5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A5E7FA-B28F-4045-8372-1A500B882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13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Scott Fjordbotten</dc:creator>
  <cp:lastModifiedBy>Scott Fjordbotten</cp:lastModifiedBy>
  <cp:revision>1</cp:revision>
  <dcterms:created xsi:type="dcterms:W3CDTF">2015-06-14T03:46:00Z</dcterms:created>
  <dcterms:modified xsi:type="dcterms:W3CDTF">2015-06-14T03:47:00Z</dcterms:modified>
</cp:coreProperties>
</file>