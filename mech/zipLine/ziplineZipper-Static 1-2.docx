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E55E1" w:rsidP="00A43A5B">
            <w:pPr>
              <w:jc w:val="center"/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853815" cy="1995805"/>
                  <wp:effectExtent l="0" t="0" r="0" b="444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3E55E1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ziplineZipper</w:t>
                  </w:r>
                  <w:proofErr w:type="spellEnd"/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3E55E1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June 15, 2015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3E55E1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3E55E1" w:rsidP="003E55E1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3E55E1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22139282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_Toc422139282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3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_Toc422139283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2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4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_Toc422139284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2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5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_Toc422139285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3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6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_Toc422139286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4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7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_Toc422139287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5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8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_Toc422139288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6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9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_Toc422139289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7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0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_Toc422139290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8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1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_Toc422139291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9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2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_Toc422139292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10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3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_Toc422139293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10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4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_Toc422139294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10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5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_Toc422139295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11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4B6898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6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_Toc422139296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13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E55E1" w:rsidP="00C27B5D">
            <w:pPr>
              <w:pStyle w:val="Heading1"/>
              <w:outlineLvl w:val="0"/>
            </w:pPr>
            <w:bookmarkStart w:id="0" w:name="_Toc422139282"/>
            <w:r>
              <w:t>Description</w:t>
            </w:r>
            <w:bookmarkEnd w:id="0"/>
          </w:p>
          <w:p w:rsidR="00F448BC" w:rsidRPr="00E65D6E" w:rsidRDefault="003E55E1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E55E1" w:rsidP="00343025">
            <w:pPr>
              <w:pStyle w:val="Heading1"/>
              <w:outlineLvl w:val="0"/>
            </w:pPr>
            <w:bookmarkStart w:id="1" w:name="_Toc422139283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E55E1" w:rsidP="00FF408C">
            <w:pPr>
              <w:pStyle w:val="Heading1"/>
              <w:outlineLvl w:val="0"/>
            </w:pPr>
            <w:bookmarkStart w:id="5" w:name="_Toc422139284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E55E1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n-CA" w:eastAsia="en-CA"/>
                          </w:rPr>
                          <w:drawing>
                            <wp:inline distT="0" distB="0" distL="0" distR="0">
                              <wp:extent cx="5349240" cy="276987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698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3E55E1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</w:t>
                  </w:r>
                </w:p>
                <w:p w:rsidR="00C16188" w:rsidRDefault="003E55E1" w:rsidP="003E55E1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3E55E1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B68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3E55E1" w:rsidRPr="0044448A" w:rsidRDefault="003E55E1" w:rsidP="004B6898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899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Pr="0044448A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Mass:0.0403131 kg</w:t>
                  </w:r>
                </w:p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Volume:3.95226e-005 m^3</w:t>
                  </w:r>
                </w:p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Weight:0.395068 N</w:t>
                  </w:r>
                </w:p>
                <w:p w:rsidR="003E55E1" w:rsidRPr="0044448A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253\peta\mech\zipLine\ziplineRoller.SLDPRT</w:t>
                  </w:r>
                </w:p>
                <w:p w:rsidR="003E55E1" w:rsidRPr="0044448A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16:59:09 2015</w:t>
                  </w:r>
                </w:p>
              </w:tc>
            </w:tr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B68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:rsidR="003E55E1" w:rsidRPr="0044448A" w:rsidRDefault="003E55E1" w:rsidP="004B6898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899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Pr="0044448A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Mass:0.0104596 kg</w:t>
                  </w:r>
                </w:p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Volume:1.32904e-006 m^3</w:t>
                  </w:r>
                </w:p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Weight:0.102504 N</w:t>
                  </w:r>
                </w:p>
                <w:p w:rsidR="003E55E1" w:rsidRPr="0044448A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253\peta\mech\zipLine\ziplineZipperAxel.SLDPRT</w:t>
                  </w:r>
                </w:p>
                <w:p w:rsidR="003E55E1" w:rsidRPr="0044448A" w:rsidRDefault="003E55E1" w:rsidP="004B68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16:59:10 2015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3E55E1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:rsidR="004B3022" w:rsidRPr="0044448A" w:rsidRDefault="003E55E1" w:rsidP="0044448A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899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Mass:0.0104596 kg</w:t>
                  </w:r>
                </w:p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Volume:1.32904e-006 m^3</w:t>
                  </w:r>
                </w:p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Weight:0.102504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253\peta\mech\zipLine\ziplineZipperAxel.SLDPRT</w:t>
                  </w:r>
                </w:p>
                <w:p w:rsidR="00C16188" w:rsidRPr="0044448A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16:59:10 2015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3E55E1" w:rsidP="00B35001">
            <w:pPr>
              <w:pStyle w:val="Heading1"/>
              <w:outlineLvl w:val="0"/>
            </w:pPr>
            <w:bookmarkStart w:id="6" w:name="_Toc422139285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2"/>
              <w:gridCol w:w="5382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E55E1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(C:\Users\Scott\Documents\2nd year\ENPH 253\</w:t>
                  </w:r>
                  <w:proofErr w:type="spellStart"/>
                  <w:r>
                    <w:t>peta</w:t>
                  </w:r>
                  <w:proofErr w:type="spellEnd"/>
                  <w:r>
                    <w:t>\</w:t>
                  </w:r>
                  <w:proofErr w:type="spellStart"/>
                  <w:r>
                    <w:t>mech</w:t>
                  </w:r>
                  <w:proofErr w:type="spellEnd"/>
                  <w:r>
                    <w:t>\</w:t>
                  </w:r>
                  <w:proofErr w:type="spellStart"/>
                  <w:r>
                    <w:t>zipLine</w:t>
                  </w:r>
                  <w:proofErr w:type="spellEnd"/>
                  <w:r>
                    <w:t>)</w:t>
                  </w:r>
                </w:p>
              </w:tc>
            </w:tr>
          </w:tbl>
          <w:p w:rsidR="005E294F" w:rsidRDefault="005E294F" w:rsidP="00A96F2C"/>
        </w:tc>
      </w:tr>
      <w:bookmarkEnd w:id="2"/>
      <w:bookmarkEnd w:id="3"/>
      <w:bookmarkEnd w:id="4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3E55E1" w:rsidP="000A7C6B">
            <w:pPr>
              <w:pStyle w:val="Heading1"/>
              <w:outlineLvl w:val="0"/>
            </w:pPr>
            <w:bookmarkStart w:id="7" w:name="_Toc422139286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E55E1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3E55E1" w:rsidP="000A7C6B">
            <w:pPr>
              <w:pStyle w:val="Heading1"/>
              <w:outlineLvl w:val="0"/>
            </w:pPr>
            <w:bookmarkStart w:id="8" w:name="_Toc422139287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E55E1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E55E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E55E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3E55E1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6155"/>
                        <wp:effectExtent l="0" t="0" r="635" b="444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5052-H34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2.15e+008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2.6e+008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2.59e+010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E55E1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1(Cut-Extrude1)(ziplineCBracket-1),</w:t>
                  </w:r>
                </w:p>
                <w:p w:rsidR="00E80CD9" w:rsidRPr="00577134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1(Cut-Extrude1)(ziplineWinchBracket-1)</w:t>
                  </w:r>
                </w:p>
              </w:tc>
            </w:tr>
            <w:tr w:rsidR="003E55E1" w:rsidRPr="000841BF" w:rsidTr="004B6898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E55E1" w:rsidRPr="000841BF" w:rsidRDefault="003E55E1" w:rsidP="004B6898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E55E1" w:rsidRPr="000841BF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3E55E1" w:rsidRPr="00577134" w:rsidRDefault="003E55E1" w:rsidP="004B6898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6155"/>
                        <wp:effectExtent l="0" t="0" r="635" b="444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3e+007 N/m^2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2e+009 N/m^2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1020 kg/m^3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3.189e+008 N/m^2</w:t>
                        </w:r>
                      </w:p>
                    </w:tc>
                  </w:tr>
                </w:tbl>
                <w:p w:rsidR="003E55E1" w:rsidRPr="00577134" w:rsidRDefault="003E55E1" w:rsidP="004B68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E55E1" w:rsidRPr="00577134" w:rsidRDefault="003E55E1" w:rsidP="004B68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1(Cut-Extrude2)(ziplineRoller-1)</w:t>
                  </w:r>
                </w:p>
              </w:tc>
            </w:tr>
            <w:tr w:rsidR="003E55E1" w:rsidRPr="000841BF" w:rsidTr="004B6898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E55E1" w:rsidRPr="000841BF" w:rsidRDefault="003E55E1" w:rsidP="004B6898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E55E1" w:rsidRPr="000841BF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3E55E1" w:rsidRPr="00577134" w:rsidRDefault="003E55E1" w:rsidP="004B6898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6155"/>
                        <wp:effectExtent l="0" t="0" r="635" b="444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1020 Steel, Cold Rolled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3.5e+008 N/m^2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4.2e+008 N/m^2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2.05e+011 N/m^2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7870 kg/m^3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8e+010 N/m^2</w:t>
                        </w:r>
                      </w:p>
                    </w:tc>
                  </w:tr>
                  <w:tr w:rsidR="003E55E1" w:rsidRPr="00577134" w:rsidTr="004B6898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1.2e-005 /Kelvin</w:t>
                        </w:r>
                      </w:p>
                    </w:tc>
                  </w:tr>
                </w:tbl>
                <w:p w:rsidR="003E55E1" w:rsidRPr="00577134" w:rsidRDefault="003E55E1" w:rsidP="004B68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E55E1" w:rsidRDefault="003E55E1" w:rsidP="004B68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1(Boss-Extrude1)(ziplineZipperAxel-1),</w:t>
                  </w:r>
                </w:p>
                <w:p w:rsidR="003E55E1" w:rsidRPr="00577134" w:rsidRDefault="003E55E1" w:rsidP="004B68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1(Boss-Extrude1)(ziplineZipperAxel-2)</w:t>
                  </w:r>
                </w:p>
              </w:tc>
            </w:tr>
            <w:tr w:rsidR="003E55E1" w:rsidRPr="000841BF" w:rsidTr="004B6898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E55E1" w:rsidRPr="000841BF" w:rsidRDefault="003E55E1" w:rsidP="004B6898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9"/>
      <w:bookmarkEnd w:id="10"/>
      <w:bookmarkEnd w:id="11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E55E1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2213928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E55E1" w:rsidRPr="004E282D" w:rsidRDefault="003E55E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3E55E1" w:rsidRPr="00AD5FBA" w:rsidRDefault="003E55E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3E55E1" w:rsidRPr="006208CB" w:rsidRDefault="003E55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772285" cy="91757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7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3E55E1" w:rsidRPr="004C6DEB" w:rsidRDefault="003E55E1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3E55E1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6.08177e-006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44.145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-7.96234e-006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44.145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1e-033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E55E1" w:rsidRPr="004E282D" w:rsidRDefault="003E55E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E55E1" w:rsidRPr="00F42DD1" w:rsidRDefault="003E55E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BearingLoads-1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E55E1" w:rsidRPr="006208CB" w:rsidRDefault="003E55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7540" cy="988060"/>
                        <wp:effectExtent l="0" t="0" r="0" b="254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B77EA3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Coordinate System1</w:t>
                        </w:r>
                      </w:p>
                    </w:tc>
                  </w:tr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Force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-44.145 0   N</w:t>
                        </w:r>
                      </w:p>
                    </w:tc>
                  </w:tr>
                </w:tbl>
                <w:p w:rsidR="003E55E1" w:rsidRDefault="003E55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22139289"/>
            <w:r w:rsidR="003E55E1">
              <w:t>Connector Definitions</w:t>
            </w:r>
            <w:bookmarkEnd w:id="13"/>
          </w:p>
          <w:p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E55E1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E55E1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E55E1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:rsidR="005B3D16" w:rsidRPr="00F42DD1" w:rsidRDefault="003E55E1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85382" w:rsidRPr="00BE6656" w:rsidRDefault="003E55E1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85382" w:rsidRPr="00154A1A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F42DD1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3" name="Picture 13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4E282D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Connector-1</w:t>
                        </w:r>
                      </w:p>
                    </w:tc>
                  </w:tr>
                </w:tbl>
                <w:p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4B68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4B689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Connector-2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4B689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4B689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4B6898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4" name="Picture 1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4B6898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Connector-2</w:t>
                        </w:r>
                      </w:p>
                    </w:tc>
                  </w:tr>
                </w:tbl>
                <w:p w:rsidR="003E55E1" w:rsidRDefault="003E55E1" w:rsidP="004B689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4B689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Connector-3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4B689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4B689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4B6898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5" name="Picture 15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4B6898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Connector-3</w:t>
                        </w:r>
                      </w:p>
                    </w:tc>
                  </w:tr>
                </w:tbl>
                <w:p w:rsidR="003E55E1" w:rsidRDefault="003E55E1" w:rsidP="004B689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4B68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4B689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Connector-4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4B689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4B689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4B6898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6" name="Picture 1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4B6898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Connector-4</w:t>
                        </w:r>
                      </w:p>
                    </w:tc>
                  </w:tr>
                </w:tbl>
                <w:p w:rsidR="003E55E1" w:rsidRDefault="003E55E1" w:rsidP="004B689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4B689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Connector-5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4B689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4B68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B689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B689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4B689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4B6898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7" name="Picture 1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4B6898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4B6898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Connector-5</w:t>
                        </w:r>
                      </w:p>
                    </w:tc>
                  </w:tr>
                </w:tbl>
                <w:p w:rsidR="003E55E1" w:rsidRDefault="003E55E1" w:rsidP="004B689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3E55E1" w:rsidP="003E55E1">
            <w:pPr>
              <w:pStyle w:val="Heading1"/>
              <w:outlineLvl w:val="0"/>
            </w:pPr>
            <w:bookmarkStart w:id="14" w:name="_Toc422139290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E55E1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E55E1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E55E1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3E55E1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3E55E1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2445385" cy="126619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6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3E55E1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3E55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E55E1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E55E1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E55E1" w:rsidP="000A7C6B">
            <w:pPr>
              <w:pStyle w:val="Heading1"/>
              <w:outlineLvl w:val="0"/>
            </w:pPr>
            <w:bookmarkStart w:id="15" w:name="_Toc42213929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E55E1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Jacobian check for shell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3.69528 mm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0.184764 mm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3E55E1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E55E1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18106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9996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HP-PC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E55E1" w:rsidP="00D803B1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711315" cy="347535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75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3E55E1" w:rsidP="000A7C6B">
            <w:pPr>
              <w:pStyle w:val="Heading1"/>
              <w:outlineLvl w:val="0"/>
            </w:pPr>
            <w:bookmarkStart w:id="16" w:name="_Toc422139292"/>
            <w:r>
              <w:lastRenderedPageBreak/>
              <w:t>Sensor Details</w:t>
            </w:r>
            <w:bookmarkEnd w:id="16"/>
          </w:p>
          <w:p w:rsidR="002C53F9" w:rsidRPr="00F077CB" w:rsidRDefault="003E55E1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3E55E1" w:rsidP="000A7C6B">
            <w:pPr>
              <w:pStyle w:val="Heading1"/>
              <w:outlineLvl w:val="0"/>
            </w:pPr>
            <w:bookmarkStart w:id="17" w:name="_Toc422139293"/>
            <w:r>
              <w:t>Resultant Forces</w:t>
            </w:r>
            <w:bookmarkEnd w:id="17"/>
          </w:p>
          <w:p w:rsidR="005F5B79" w:rsidRPr="000B04D4" w:rsidRDefault="003E55E1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6.08177e-006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44.145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-7.96234e-006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44.145</w:t>
                  </w:r>
                </w:p>
              </w:tc>
            </w:tr>
          </w:tbl>
          <w:p w:rsidR="005F5B79" w:rsidRPr="000B04D4" w:rsidRDefault="003E55E1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1e-033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3E55E1" w:rsidRDefault="003E55E1" w:rsidP="003E55E1">
            <w:pPr>
              <w:pStyle w:val="Heading1"/>
              <w:outlineLvl w:val="0"/>
            </w:pPr>
            <w:bookmarkStart w:id="21" w:name="_Toc422139294"/>
            <w:r>
              <w:t>Beams</w:t>
            </w:r>
            <w:bookmarkEnd w:id="21"/>
          </w:p>
          <w:p w:rsidR="00EC2432" w:rsidRDefault="003E55E1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E55E1" w:rsidP="000A7C6B">
            <w:pPr>
              <w:pStyle w:val="Heading1"/>
              <w:outlineLvl w:val="0"/>
            </w:pPr>
            <w:bookmarkStart w:id="22" w:name="_Toc422139295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58"/>
              <w:gridCol w:w="3043"/>
              <w:gridCol w:w="2562"/>
              <w:gridCol w:w="2691"/>
            </w:tblGrid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0.00107596 N/m^2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9768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1.32393e+007 N/m^2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11499</w:t>
                  </w:r>
                </w:p>
              </w:tc>
            </w:tr>
            <w:tr w:rsidR="003E55E1" w:rsidTr="004B68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5155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1-Stress-Stress1</w:t>
                  </w:r>
                </w:p>
              </w:tc>
            </w:tr>
          </w:tbl>
          <w:p w:rsidR="003E55E1" w:rsidRDefault="003E55E1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p w:rsidR="004B6898" w:rsidRDefault="004B689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59"/>
              <w:gridCol w:w="3428"/>
              <w:gridCol w:w="2148"/>
              <w:gridCol w:w="2319"/>
            </w:tblGrid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0.035754 mm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10597</w:t>
                  </w:r>
                </w:p>
              </w:tc>
            </w:tr>
            <w:tr w:rsidR="003E55E1" w:rsidTr="004B68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5155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Start w:id="26" w:name="_GoBack"/>
                  <w:bookmarkEnd w:id="26"/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1-Displacement-Displacement1</w:t>
                  </w:r>
                </w:p>
              </w:tc>
            </w:tr>
          </w:tbl>
          <w:p w:rsidR="003E55E1" w:rsidRDefault="003E55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9"/>
              <w:gridCol w:w="3304"/>
              <w:gridCol w:w="2438"/>
              <w:gridCol w:w="2583"/>
            </w:tblGrid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3.14989e-014 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6184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0.000224662 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1951</w:t>
                  </w:r>
                </w:p>
              </w:tc>
            </w:tr>
            <w:tr w:rsidR="003E55E1" w:rsidTr="004B68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  <w:lang w:val="en-CA" w:eastAsia="en-CA"/>
                    </w:rPr>
                    <w:lastRenderedPageBreak/>
                    <w:drawing>
                      <wp:inline distT="0" distB="0" distL="0" distR="0">
                        <wp:extent cx="6858000" cy="355155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1-Strain-Strain1</w:t>
                  </w:r>
                </w:p>
              </w:tc>
            </w:tr>
          </w:tbl>
          <w:p w:rsidR="003E55E1" w:rsidRDefault="003E55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3E55E1" w:rsidTr="004B68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E55E1" w:rsidTr="004B68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E55E1" w:rsidTr="004B68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5155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1-Displacement-Displacement1{1}</w:t>
                  </w:r>
                </w:p>
              </w:tc>
            </w:tr>
          </w:tbl>
          <w:p w:rsidR="003E55E1" w:rsidRPr="000B04D4" w:rsidRDefault="003E55E1" w:rsidP="000A7C6B"/>
          <w:bookmarkEnd w:id="23"/>
          <w:bookmarkEnd w:id="24"/>
          <w:bookmarkEnd w:id="25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E55E1" w:rsidP="003E55E1">
            <w:pPr>
              <w:pStyle w:val="Heading1"/>
              <w:outlineLvl w:val="0"/>
            </w:pPr>
            <w:bookmarkStart w:id="27" w:name="_Toc422139296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F25CD7">
      <w:footerReference w:type="default" r:id="rId28"/>
      <w:footerReference w:type="first" r:id="rId2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2ED" w:rsidRDefault="00B552ED" w:rsidP="00F25CD7">
      <w:pPr>
        <w:spacing w:after="0" w:line="240" w:lineRule="auto"/>
      </w:pPr>
      <w:r>
        <w:separator/>
      </w:r>
    </w:p>
  </w:endnote>
  <w:endnote w:type="continuationSeparator" w:id="0">
    <w:p w:rsidR="00B552ED" w:rsidRDefault="00B552ED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4B6898" w:rsidTr="003E1AE9">
      <w:tc>
        <w:tcPr>
          <w:tcW w:w="867" w:type="pct"/>
        </w:tcPr>
        <w:p w:rsidR="004B6898" w:rsidRDefault="004B6898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4B6898" w:rsidRDefault="004B6898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4B6898" w:rsidRDefault="004B6898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ziplineZipper</w:t>
          </w:r>
          <w:proofErr w:type="spellEnd"/>
        </w:p>
      </w:tc>
      <w:tc>
        <w:tcPr>
          <w:tcW w:w="0" w:type="auto"/>
          <w:vAlign w:val="bottom"/>
        </w:tcPr>
        <w:p w:rsidR="004B6898" w:rsidRDefault="004B6898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97053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</w:tc>
    </w:tr>
  </w:tbl>
  <w:p w:rsidR="004B6898" w:rsidRPr="00BF0BC4" w:rsidRDefault="004B6898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4B6898" w:rsidTr="00BF0BC4">
      <w:tc>
        <w:tcPr>
          <w:tcW w:w="1908" w:type="dxa"/>
        </w:tcPr>
        <w:p w:rsidR="004B6898" w:rsidRDefault="004B6898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4B6898" w:rsidRDefault="004B6898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4B6898" w:rsidRDefault="004B6898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ziplineZipper</w:t>
          </w:r>
          <w:proofErr w:type="spellEnd"/>
        </w:p>
      </w:tc>
      <w:tc>
        <w:tcPr>
          <w:tcW w:w="360" w:type="dxa"/>
          <w:vAlign w:val="bottom"/>
        </w:tcPr>
        <w:p w:rsidR="004B6898" w:rsidRDefault="004B6898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97053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4B6898" w:rsidRPr="00F25CD7" w:rsidRDefault="004B6898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2ED" w:rsidRDefault="00B552ED" w:rsidP="00F25CD7">
      <w:pPr>
        <w:spacing w:after="0" w:line="240" w:lineRule="auto"/>
      </w:pPr>
      <w:r>
        <w:separator/>
      </w:r>
    </w:p>
  </w:footnote>
  <w:footnote w:type="continuationSeparator" w:id="0">
    <w:p w:rsidR="00B552ED" w:rsidRDefault="00B552ED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5E1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55E1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B6898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52ED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053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94DB2D-F02D-482A-89A3-AD898A60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ott\Documents\2nd%20year\ENPH%20253\peta\mech\zipLine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B6F170-E3D2-4B1A-A33B-15E4686FC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204</TotalTime>
  <Pages>1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Scott Fjordbotten</dc:creator>
  <cp:lastModifiedBy>Scott Fjordbotten</cp:lastModifiedBy>
  <cp:revision>3</cp:revision>
  <dcterms:created xsi:type="dcterms:W3CDTF">2015-06-15T20:44:00Z</dcterms:created>
  <dcterms:modified xsi:type="dcterms:W3CDTF">2015-06-17T03:59:00Z</dcterms:modified>
</cp:coreProperties>
</file>