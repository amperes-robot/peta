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3E55E1" w:rsidP="00A43A5B">
            <w:pPr>
              <w:jc w:val="center"/>
            </w:pPr>
            <w:r>
              <w:rPr>
                <w:noProof/>
                <w:lang w:val="en-CA" w:eastAsia="en-CA"/>
              </w:rPr>
              <w:drawing>
                <wp:inline distT="0" distB="0" distL="0" distR="0">
                  <wp:extent cx="3853815" cy="1995805"/>
                  <wp:effectExtent l="0" t="0" r="0" b="4445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3E55E1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ziplineZipper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3E55E1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June 15, 2015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3E55E1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:rsidR="00B77317" w:rsidRPr="006A441F" w:rsidRDefault="003E55E1" w:rsidP="003E55E1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3E55E1" w:rsidRDefault="001041F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22139282" w:history="1">
                        <w:r w:rsidR="003E55E1" w:rsidRPr="009E7A0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3E55E1">
                          <w:rPr>
                            <w:noProof/>
                            <w:webHidden/>
                          </w:rPr>
                          <w:tab/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3E55E1">
                          <w:rPr>
                            <w:noProof/>
                            <w:webHidden/>
                          </w:rPr>
                          <w:instrText xml:space="preserve"> PAGEREF _Toc422139282 \h </w:instrText>
                        </w:r>
                        <w:r w:rsidR="003E55E1">
                          <w:rPr>
                            <w:noProof/>
                            <w:webHidden/>
                          </w:rPr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3E55E1">
                          <w:rPr>
                            <w:noProof/>
                            <w:webHidden/>
                          </w:rPr>
                          <w:t>1</w:t>
                        </w:r>
                        <w:r w:rsidR="003E55E1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3" w:history="1">
                        <w:r w:rsidRPr="009E7A0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_Toc422139283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4" w:history="1">
                        <w:r w:rsidRPr="009E7A0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_Toc422139284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5" w:history="1">
                        <w:r w:rsidRPr="009E7A0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_Toc422139285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6" w:history="1">
                        <w:r w:rsidRPr="009E7A0F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_Toc422139286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7" w:history="1">
                        <w:r w:rsidRPr="009E7A0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_Toc422139287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8" w:history="1">
                        <w:r w:rsidRPr="009E7A0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_Toc422139288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89" w:history="1">
                        <w:r w:rsidRPr="009E7A0F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_Toc422139289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0" w:history="1">
                        <w:r w:rsidRPr="009E7A0F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_Toc422139290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1" w:history="1">
                        <w:r w:rsidRPr="009E7A0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2" w:history="1">
                        <w:r w:rsidRPr="009E7A0F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3" w:history="1">
                        <w:r w:rsidRPr="009E7A0F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4" w:history="1">
                        <w:r w:rsidRPr="009E7A0F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5" w:history="1">
                        <w:r w:rsidRPr="009E7A0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3E55E1" w:rsidRDefault="003E55E1">
                      <w:pPr>
                        <w:pStyle w:val="TOC1"/>
                        <w:rPr>
                          <w:noProof/>
                          <w:sz w:val="22"/>
                          <w:lang w:val="en-CA" w:eastAsia="en-CA"/>
                        </w:rPr>
                      </w:pPr>
                      <w:hyperlink w:anchor="_Toc422139296" w:history="1">
                        <w:r w:rsidRPr="009E7A0F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_Toc422139296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3E55E1" w:rsidP="00C27B5D">
            <w:pPr>
              <w:pStyle w:val="Heading1"/>
              <w:outlineLvl w:val="0"/>
            </w:pPr>
            <w:bookmarkStart w:id="0" w:name="_Toc422139282"/>
            <w:r>
              <w:t>Description</w:t>
            </w:r>
            <w:bookmarkEnd w:id="0"/>
          </w:p>
          <w:p w:rsidR="00F448BC" w:rsidRPr="00E65D6E" w:rsidRDefault="003E55E1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3E55E1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22139283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3E55E1" w:rsidP="00FF408C">
            <w:pPr>
              <w:pStyle w:val="Heading1"/>
              <w:outlineLvl w:val="0"/>
            </w:pPr>
            <w:bookmarkStart w:id="5" w:name="_Toc422139284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3E55E1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  <w:lang w:val="en-CA" w:eastAsia="en-CA"/>
                          </w:rPr>
                          <w:drawing>
                            <wp:inline distT="0" distB="0" distL="0" distR="0">
                              <wp:extent cx="5349240" cy="276987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698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3E55E1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</w:t>
                  </w:r>
                </w:p>
                <w:p w:rsidR="00C16188" w:rsidRDefault="003E55E1" w:rsidP="003E55E1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3E55E1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E55E1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3E55E1" w:rsidTr="007B5CA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7B5CA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Cut-Extrude2</w:t>
                  </w:r>
                </w:p>
                <w:p w:rsidR="003E55E1" w:rsidRPr="0044448A" w:rsidRDefault="003E55E1" w:rsidP="007B5CA4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899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8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Pr="0044448A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Mass:0.0403131 kg</w:t>
                  </w:r>
                </w:p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Volume:3.95226e-005 m^3</w:t>
                  </w:r>
                </w:p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Density:1020 kg/m^3</w:t>
                  </w:r>
                </w:p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Weight:0.395068 N</w:t>
                  </w:r>
                </w:p>
                <w:p w:rsidR="003E55E1" w:rsidRPr="0044448A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253\peta\mech\zipLine\ziplineRoller.SLDPRT</w:t>
                  </w:r>
                </w:p>
                <w:p w:rsidR="003E55E1" w:rsidRPr="0044448A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16:59:09 2015</w:t>
                  </w:r>
                </w:p>
              </w:tc>
            </w:tr>
            <w:tr w:rsidR="003E55E1" w:rsidTr="007B5CA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7B5CA4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:rsidR="003E55E1" w:rsidRPr="0044448A" w:rsidRDefault="003E55E1" w:rsidP="007B5CA4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899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8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Pr="0044448A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Mass:0.0104596 kg</w:t>
                  </w:r>
                </w:p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Volume:1.32904e-006 m^3</w:t>
                  </w:r>
                </w:p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Weight:0.102504 N</w:t>
                  </w:r>
                </w:p>
                <w:p w:rsidR="003E55E1" w:rsidRPr="0044448A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253\peta\mech\zipLine\ziplineZipperAxel.SLDPRT</w:t>
                  </w:r>
                </w:p>
                <w:p w:rsidR="003E55E1" w:rsidRPr="0044448A" w:rsidRDefault="003E55E1" w:rsidP="007B5CA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16:59:10 2015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3E55E1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Boss-Extrude1</w:t>
                  </w:r>
                </w:p>
                <w:p w:rsidR="004B3022" w:rsidRPr="0044448A" w:rsidRDefault="003E55E1" w:rsidP="0044448A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1562735" cy="80899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8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Mass:0.0104596 kg</w:t>
                  </w:r>
                </w:p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Volume:1.32904e-006 m^3</w:t>
                  </w:r>
                </w:p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Density:7870 kg/m^3</w:t>
                  </w:r>
                </w:p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Weight:0.102504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C:\Users\Scott\Documents\2nd year\ENPH 253\peta\mech\zipLine\ziplineZipperAxel.SLDPRT</w:t>
                  </w:r>
                </w:p>
                <w:p w:rsidR="00C16188" w:rsidRPr="0044448A" w:rsidRDefault="003E55E1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13 16:59:10 2015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3E55E1" w:rsidP="00B35001">
            <w:pPr>
              <w:pStyle w:val="Heading1"/>
              <w:outlineLvl w:val="0"/>
            </w:pPr>
            <w:bookmarkStart w:id="6" w:name="_Toc422139285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2"/>
              <w:gridCol w:w="5382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E55E1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(C:\Users\Scott\Documents\2nd year\ENPH 253\peta\mech\zipLine)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3E55E1" w:rsidP="000A7C6B">
            <w:pPr>
              <w:pStyle w:val="Heading1"/>
              <w:outlineLvl w:val="0"/>
            </w:pPr>
            <w:bookmarkStart w:id="7" w:name="_Toc422139286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E55E1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3E55E1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3E55E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3E55E1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2213928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E55E1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E55E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3E55E1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3E55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3E55E1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6155"/>
                        <wp:effectExtent l="0" t="0" r="635" b="444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6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5052-H34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2.15e+008 N/m^2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2.6e+008 N/m^2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2680 kg/m^3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2.59e+010 N/m^2</w:t>
                        </w:r>
                      </w:p>
                    </w:tc>
                  </w:tr>
                  <w:tr w:rsidR="003E55E1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E55E1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1(Cut-Extrude1)(ziplineCBracket-1),</w:t>
                  </w:r>
                </w:p>
                <w:p w:rsidR="00E80CD9" w:rsidRPr="00577134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1(Cut-Extrude1)(ziplineWinchBracket-1)</w:t>
                  </w:r>
                </w:p>
              </w:tc>
            </w:tr>
            <w:tr w:rsidR="003E55E1" w:rsidRPr="000841BF" w:rsidTr="007B5CA4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E55E1" w:rsidRPr="000841BF" w:rsidRDefault="003E55E1" w:rsidP="007B5CA4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3E55E1" w:rsidRPr="000841BF" w:rsidTr="003E55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3E55E1" w:rsidRPr="00577134" w:rsidRDefault="003E55E1" w:rsidP="007B5CA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6155"/>
                        <wp:effectExtent l="0" t="0" r="635" b="444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6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Pr="00BE6656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Pr="00BE6656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ABS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3e+007 N/m^2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2e+009 N/m^2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1020 kg/m^3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3.189e+008 N/m^2</w:t>
                        </w:r>
                      </w:p>
                    </w:tc>
                  </w:tr>
                </w:tbl>
                <w:p w:rsidR="003E55E1" w:rsidRPr="00577134" w:rsidRDefault="003E55E1" w:rsidP="007B5C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E55E1" w:rsidRPr="00577134" w:rsidRDefault="003E55E1" w:rsidP="007B5C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1(Cut-Extrude2)(ziplineRoller-1)</w:t>
                  </w:r>
                </w:p>
              </w:tc>
            </w:tr>
            <w:tr w:rsidR="003E55E1" w:rsidRPr="000841BF" w:rsidTr="007B5CA4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E55E1" w:rsidRPr="000841BF" w:rsidRDefault="003E55E1" w:rsidP="007B5CA4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3E55E1" w:rsidRPr="000841BF" w:rsidTr="003E55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3E55E1" w:rsidRPr="00577134" w:rsidRDefault="003E55E1" w:rsidP="007B5CA4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4365" cy="986155"/>
                        <wp:effectExtent l="0" t="0" r="635" b="444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61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Pr="00BE6656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Pr="00BE6656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AISI 1020 Steel, Cold Rolled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3.5e+008 N/m^2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4.2e+008 N/m^2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2.05e+011 N/m^2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7870 kg/m^3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8e+010 N/m^2</w:t>
                        </w:r>
                      </w:p>
                    </w:tc>
                  </w:tr>
                  <w:tr w:rsidR="003E55E1" w:rsidRPr="00577134" w:rsidTr="007B5CA4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1.2e-005 /Kelvin</w:t>
                        </w:r>
                      </w:p>
                    </w:tc>
                  </w:tr>
                </w:tbl>
                <w:p w:rsidR="003E55E1" w:rsidRPr="00577134" w:rsidRDefault="003E55E1" w:rsidP="007B5C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3E55E1" w:rsidRDefault="003E55E1" w:rsidP="007B5C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1(Boss-Extrude1)(ziplineZipperAxel-1),</w:t>
                  </w:r>
                </w:p>
                <w:p w:rsidR="003E55E1" w:rsidRPr="00577134" w:rsidRDefault="003E55E1" w:rsidP="007B5CA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1(Boss-Extrude1)(ziplineZipperAxel-2)</w:t>
                  </w:r>
                </w:p>
              </w:tc>
            </w:tr>
            <w:tr w:rsidR="003E55E1" w:rsidRPr="000841BF" w:rsidTr="007B5CA4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3E55E1" w:rsidRPr="000841BF" w:rsidRDefault="003E55E1" w:rsidP="007B5CA4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3E55E1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42213928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3E55E1" w:rsidTr="0018364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E55E1" w:rsidRPr="004E282D" w:rsidRDefault="003E55E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E55E1" w:rsidRPr="004E282D" w:rsidRDefault="003E55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3E55E1" w:rsidRPr="004E282D" w:rsidRDefault="003E55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3E55E1" w:rsidTr="007E0D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3E55E1" w:rsidRPr="00AD5FBA" w:rsidRDefault="003E55E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3E55E1" w:rsidRPr="006208CB" w:rsidRDefault="003E55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772285" cy="917575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17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3E55E1" w:rsidRPr="004C6DEB" w:rsidRDefault="003E55E1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3E55E1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6.08177e-006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44.145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-7.96234e-006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44.145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1e-033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3E55E1" w:rsidTr="006F5F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E55E1" w:rsidRPr="004E282D" w:rsidRDefault="003E55E1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E55E1" w:rsidRPr="004E282D" w:rsidRDefault="003E55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3E55E1" w:rsidRPr="004E282D" w:rsidRDefault="003E55E1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3E55E1" w:rsidTr="000D1C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3E55E1" w:rsidRPr="00F42DD1" w:rsidRDefault="003E55E1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BearingLoads-1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3E55E1" w:rsidRPr="006208CB" w:rsidRDefault="003E55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  <w:lang w:val="en-CA" w:eastAsia="en-CA"/>
                    </w:rPr>
                    <w:drawing>
                      <wp:inline distT="0" distB="0" distL="0" distR="0">
                        <wp:extent cx="1907540" cy="988060"/>
                        <wp:effectExtent l="0" t="0" r="0" b="254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8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B77EA3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Coordinate System: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Coordinate System1</w:t>
                        </w:r>
                      </w:p>
                    </w:tc>
                  </w:tr>
                  <w:tr w:rsidR="003E55E1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Force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-44.145 0   N</w:t>
                        </w:r>
                      </w:p>
                    </w:tc>
                  </w:tr>
                </w:tbl>
                <w:p w:rsidR="003E55E1" w:rsidRDefault="003E55E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Heading1"/>
              <w:outlineLvl w:val="0"/>
            </w:pPr>
            <w:r>
              <w:lastRenderedPageBreak/>
              <w:br w:type="page"/>
            </w:r>
            <w:bookmarkStart w:id="13" w:name="_Toc422139289"/>
            <w:r w:rsidR="003E55E1">
              <w:t>Connector Definitions</w:t>
            </w:r>
            <w:bookmarkEnd w:id="13"/>
          </w:p>
          <w:p w:rsidR="00132707" w:rsidRPr="006960B7" w:rsidRDefault="00132707" w:rsidP="000A7C6B"/>
          <w:tbl>
            <w:tblPr>
              <w:tblStyle w:val="LightList-Accent2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95"/>
              <w:gridCol w:w="4276"/>
              <w:gridCol w:w="3383"/>
            </w:tblGrid>
            <w:tr w:rsidR="005B3D16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E55E1" w:rsidP="00AB7ED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name</w:t>
                  </w:r>
                </w:p>
              </w:tc>
              <w:tc>
                <w:tcPr>
                  <w:tcW w:w="4276" w:type="dxa"/>
                  <w:tcBorders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E55E1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383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:rsidR="005B3D16" w:rsidRPr="004E282D" w:rsidRDefault="003E55E1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Image</w:t>
                  </w:r>
                </w:p>
              </w:tc>
            </w:tr>
            <w:tr w:rsidR="005B3D16" w:rsidTr="003E55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  <w:bottom w:val="single" w:sz="18" w:space="0" w:color="4F81BD" w:themeColor="accent1"/>
                  </w:tcBorders>
                  <w:vAlign w:val="center"/>
                </w:tcPr>
                <w:p w:rsidR="005B3D16" w:rsidRPr="00F42DD1" w:rsidRDefault="003E55E1" w:rsidP="00AB7ED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Connector-1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485382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485382" w:rsidRPr="00BE6656" w:rsidRDefault="003E55E1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485382" w:rsidRPr="00154A1A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E55E1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485382" w:rsidRPr="006208CB" w:rsidRDefault="00485382" w:rsidP="0048538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5B3D16" w:rsidTr="005B3D16">
                    <w:tc>
                      <w:tcPr>
                        <w:tcW w:w="3168" w:type="dxa"/>
                        <w:vAlign w:val="center"/>
                        <w:hideMark/>
                      </w:tcPr>
                      <w:p w:rsidR="005B3D16" w:rsidRPr="00F42DD1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3" name="Picture 13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B3D16" w:rsidTr="005B3D1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5B3D16" w:rsidRPr="004E282D" w:rsidRDefault="003E55E1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Connector-1</w:t>
                        </w:r>
                      </w:p>
                    </w:tc>
                  </w:tr>
                </w:tbl>
                <w:p w:rsidR="005B3D16" w:rsidRDefault="005B3D1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E55E1" w:rsidTr="007B5CA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E55E1" w:rsidRPr="00F42DD1" w:rsidRDefault="003E55E1" w:rsidP="007B5CA4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Connector-2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E55E1" w:rsidTr="007B5CA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7B5CA4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E55E1" w:rsidTr="007B5CA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E55E1" w:rsidRPr="006208CB" w:rsidRDefault="003E55E1" w:rsidP="007B5CA4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E55E1" w:rsidTr="007B5CA4"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F42DD1" w:rsidRDefault="003E55E1" w:rsidP="007B5CA4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4" name="Picture 1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"/>
                                      <pic:cNvPicPr/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E55E1" w:rsidTr="007B5CA4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4E282D" w:rsidRDefault="003E55E1" w:rsidP="007B5CA4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Connector-2</w:t>
                        </w:r>
                      </w:p>
                    </w:tc>
                  </w:tr>
                </w:tbl>
                <w:p w:rsidR="003E55E1" w:rsidRDefault="003E55E1" w:rsidP="007B5CA4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E55E1" w:rsidTr="007B5C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E55E1" w:rsidRPr="00F42DD1" w:rsidRDefault="003E55E1" w:rsidP="007B5CA4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Connector-3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E55E1" w:rsidTr="007B5CA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7B5CA4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3E55E1" w:rsidTr="007B5CA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E55E1" w:rsidRPr="006208CB" w:rsidRDefault="003E55E1" w:rsidP="007B5CA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E55E1" w:rsidTr="007B5CA4"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F42DD1" w:rsidRDefault="003E55E1" w:rsidP="007B5CA4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5" name="Picture 15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"/>
                                      <pic:cNvPicPr/>
                                    </pic:nvPicPr>
                                    <pic:blipFill>
                                      <a:blip r:embed="rId1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E55E1" w:rsidTr="007B5CA4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4E282D" w:rsidRDefault="003E55E1" w:rsidP="007B5CA4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Connector-3</w:t>
                        </w:r>
                      </w:p>
                    </w:tc>
                  </w:tr>
                </w:tbl>
                <w:p w:rsidR="003E55E1" w:rsidRDefault="003E55E1" w:rsidP="007B5CA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E55E1" w:rsidTr="007B5CA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E55E1" w:rsidRPr="00F42DD1" w:rsidRDefault="003E55E1" w:rsidP="007B5CA4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Connector-4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E55E1" w:rsidTr="007B5CA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7B5CA4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E55E1" w:rsidTr="007B5CA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E55E1" w:rsidRPr="006208CB" w:rsidRDefault="003E55E1" w:rsidP="007B5CA4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E55E1" w:rsidTr="007B5CA4"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F42DD1" w:rsidRDefault="003E55E1" w:rsidP="007B5CA4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6" name="Picture 1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" name=""/>
                                      <pic:cNvPicPr/>
                                    </pic:nvPicPr>
                                    <pic:blipFill>
                                      <a:blip r:embed="rId20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E55E1" w:rsidTr="007B5CA4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4E282D" w:rsidRDefault="003E55E1" w:rsidP="007B5CA4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Connector-4</w:t>
                        </w:r>
                      </w:p>
                    </w:tc>
                  </w:tr>
                </w:tbl>
                <w:p w:rsidR="003E55E1" w:rsidRDefault="003E55E1" w:rsidP="007B5CA4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3E55E1" w:rsidTr="007B5C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:rsidR="003E55E1" w:rsidRPr="00F42DD1" w:rsidRDefault="003E55E1" w:rsidP="007B5CA4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Rigid Connector-5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3E55E1" w:rsidTr="007B5CA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3E55E1" w:rsidRPr="00BE6656" w:rsidRDefault="003E55E1" w:rsidP="007B5CA4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3E55E1" w:rsidRPr="00154A1A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3E55E1" w:rsidTr="007B5CA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7B5CA4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7B5CA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Rigid</w:t>
                        </w:r>
                      </w:p>
                    </w:tc>
                  </w:tr>
                </w:tbl>
                <w:p w:rsidR="003E55E1" w:rsidRPr="006208CB" w:rsidRDefault="003E55E1" w:rsidP="007B5CA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3E55E1" w:rsidTr="007B5CA4"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F42DD1" w:rsidRDefault="003E55E1" w:rsidP="007B5CA4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  <w:lang w:val="en-CA" w:eastAsia="en-CA"/>
                          </w:rPr>
                          <w:drawing>
                            <wp:inline distT="0" distB="0" distL="0" distR="0">
                              <wp:extent cx="1874520" cy="970915"/>
                              <wp:effectExtent l="0" t="0" r="0" b="635"/>
                              <wp:docPr id="17" name="Picture 17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"/>
                                      <pic:cNvPicPr/>
                                    </pic:nvPicPr>
                                    <pic:blipFill>
                                      <a:blip r:embed="rId21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709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3E55E1" w:rsidTr="007B5CA4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:rsidR="003E55E1" w:rsidRPr="004E282D" w:rsidRDefault="003E55E1" w:rsidP="007B5CA4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Rigid Connector-5</w:t>
                        </w:r>
                      </w:p>
                    </w:tc>
                  </w:tr>
                </w:tbl>
                <w:p w:rsidR="003E55E1" w:rsidRDefault="003E55E1" w:rsidP="007B5CA4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132707" w:rsidRDefault="00132707" w:rsidP="000A7C6B"/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3E55E1" w:rsidP="003E55E1">
            <w:pPr>
              <w:pStyle w:val="Heading1"/>
            </w:pPr>
            <w:bookmarkStart w:id="14" w:name="_Toc422139290"/>
            <w:r>
              <w:lastRenderedPageBreak/>
              <w:t>Contact Information</w:t>
            </w:r>
            <w:bookmarkEnd w:id="14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E55E1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E55E1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3E55E1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3E55E1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3E55E1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2445385" cy="1266190"/>
                        <wp:effectExtent l="0" t="0" r="0" b="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6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3E55E1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3E55E1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3E55E1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3E55E1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3E55E1" w:rsidRDefault="003E55E1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3E55E1" w:rsidRDefault="003E55E1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3E55E1" w:rsidP="000A7C6B">
            <w:pPr>
              <w:pStyle w:val="Heading1"/>
              <w:outlineLvl w:val="0"/>
            </w:pPr>
            <w:bookmarkStart w:id="15" w:name="_Toc422139291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E55E1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Mixed Mesh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Jacobian check for shell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3.69528 mm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0.184764 mm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:rsidR="00690657" w:rsidRDefault="00690657" w:rsidP="00690657"/>
          <w:p w:rsidR="00A9531D" w:rsidRPr="00690657" w:rsidRDefault="003E55E1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E55E1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18106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9996</w:t>
                  </w:r>
                </w:p>
              </w:tc>
            </w:tr>
            <w:tr w:rsidR="003E55E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3E55E1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3E55E1" w:rsidRDefault="003E55E1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HP-PC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3E55E1" w:rsidP="00D803B1">
                  <w:pPr>
                    <w:jc w:val="center"/>
                  </w:pPr>
                  <w:r>
                    <w:rPr>
                      <w:noProof/>
                      <w:lang w:val="en-CA" w:eastAsia="en-CA"/>
                    </w:rPr>
                    <w:drawing>
                      <wp:inline distT="0" distB="0" distL="0" distR="0">
                        <wp:extent cx="6711315" cy="3475355"/>
                        <wp:effectExtent l="0" t="0" r="0" b="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753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3E55E1" w:rsidP="000A7C6B">
            <w:pPr>
              <w:pStyle w:val="Heading1"/>
              <w:outlineLvl w:val="0"/>
            </w:pPr>
            <w:bookmarkStart w:id="16" w:name="_Toc422139292"/>
            <w:r>
              <w:lastRenderedPageBreak/>
              <w:t>Sensor Details</w:t>
            </w:r>
            <w:bookmarkEnd w:id="16"/>
          </w:p>
          <w:p w:rsidR="002C53F9" w:rsidRPr="00F077CB" w:rsidRDefault="003E55E1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3E55E1" w:rsidP="000A7C6B">
            <w:pPr>
              <w:pStyle w:val="Heading1"/>
              <w:outlineLvl w:val="0"/>
            </w:pPr>
            <w:bookmarkStart w:id="17" w:name="_Toc422139293"/>
            <w:r>
              <w:t>Resultant Forces</w:t>
            </w:r>
            <w:bookmarkEnd w:id="17"/>
          </w:p>
          <w:p w:rsidR="005F5B79" w:rsidRPr="000B04D4" w:rsidRDefault="003E55E1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6.08177e-006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44.145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-7.96234e-006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44.145</w:t>
                  </w:r>
                </w:p>
              </w:tc>
            </w:tr>
          </w:tbl>
          <w:p w:rsidR="005F5B79" w:rsidRPr="000B04D4" w:rsidRDefault="003E55E1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3E55E1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3E55E1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1e-033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3E55E1" w:rsidRDefault="003E55E1" w:rsidP="003E55E1">
            <w:pPr>
              <w:pStyle w:val="Heading1"/>
            </w:pPr>
            <w:bookmarkStart w:id="21" w:name="_Toc422139294"/>
            <w:r>
              <w:t>Beams</w:t>
            </w:r>
            <w:bookmarkEnd w:id="21"/>
          </w:p>
          <w:p w:rsidR="00EC2432" w:rsidRDefault="003E55E1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3E55E1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422139295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58"/>
              <w:gridCol w:w="3043"/>
              <w:gridCol w:w="2562"/>
              <w:gridCol w:w="2691"/>
            </w:tblGrid>
            <w:tr w:rsidR="003E55E1" w:rsidTr="007B5CA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55E1" w:rsidTr="007B5C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0.00107596 N/m^2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9768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1.32393e+007 N/m^2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11499</w:t>
                  </w:r>
                </w:p>
              </w:tc>
            </w:tr>
            <w:tr w:rsidR="003E55E1" w:rsidTr="007B5CA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3E55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51555"/>
                        <wp:effectExtent l="0" t="0" r="0" b="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E55E1" w:rsidRPr="004D2956" w:rsidRDefault="003E55E1" w:rsidP="003E55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1-Stress-Stress1</w:t>
                  </w:r>
                </w:p>
              </w:tc>
            </w:tr>
          </w:tbl>
          <w:p w:rsidR="003E55E1" w:rsidRDefault="003E55E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59"/>
              <w:gridCol w:w="3428"/>
              <w:gridCol w:w="2148"/>
              <w:gridCol w:w="2319"/>
            </w:tblGrid>
            <w:tr w:rsidR="003E55E1" w:rsidTr="007B5CA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55E1" w:rsidTr="007B5C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0.035754 mm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10597</w:t>
                  </w:r>
                </w:p>
              </w:tc>
            </w:tr>
            <w:tr w:rsidR="003E55E1" w:rsidTr="007B5CA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3E55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lastRenderedPageBreak/>
                    <w:drawing>
                      <wp:inline distT="0" distB="0" distL="0" distR="0">
                        <wp:extent cx="6858000" cy="3551555"/>
                        <wp:effectExtent l="0" t="0" r="0" b="0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E55E1" w:rsidRPr="004D2956" w:rsidRDefault="003E55E1" w:rsidP="003E55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1-Displacement-Displacement1</w:t>
                  </w:r>
                </w:p>
              </w:tc>
            </w:tr>
          </w:tbl>
          <w:p w:rsidR="003E55E1" w:rsidRDefault="003E55E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29"/>
              <w:gridCol w:w="3304"/>
              <w:gridCol w:w="2438"/>
              <w:gridCol w:w="2583"/>
            </w:tblGrid>
            <w:tr w:rsidR="003E55E1" w:rsidTr="007B5CA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3E55E1" w:rsidTr="007B5CA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3.14989e-014 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6184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0.000224662 </w:t>
                  </w:r>
                </w:p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1951</w:t>
                  </w:r>
                </w:p>
              </w:tc>
            </w:tr>
            <w:tr w:rsidR="003E55E1" w:rsidTr="007B5CA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3E55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51555"/>
                        <wp:effectExtent l="0" t="0" r="0" b="0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E55E1" w:rsidRPr="004D2956" w:rsidRDefault="003E55E1" w:rsidP="003E55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1-Strain-Strain1</w:t>
                  </w:r>
                </w:p>
              </w:tc>
            </w:tr>
          </w:tbl>
          <w:p w:rsidR="003E55E1" w:rsidRDefault="003E55E1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3E55E1" w:rsidTr="00BA35C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r>
                    <w:lastRenderedPageBreak/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3E55E1" w:rsidRDefault="003E55E1" w:rsidP="003E55E1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3E55E1" w:rsidTr="00DC0D2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3E55E1" w:rsidRPr="004D2956" w:rsidRDefault="003E55E1" w:rsidP="003E55E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3E55E1" w:rsidTr="007B5CA4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3E55E1" w:rsidRDefault="003E55E1" w:rsidP="003E55E1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  <w:lang w:val="en-CA" w:eastAsia="en-CA"/>
                    </w:rPr>
                    <w:drawing>
                      <wp:inline distT="0" distB="0" distL="0" distR="0">
                        <wp:extent cx="6858000" cy="3551555"/>
                        <wp:effectExtent l="0" t="0" r="0" b="0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515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E55E1" w:rsidRPr="004D2956" w:rsidRDefault="003E55E1" w:rsidP="003E55E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ziplineZipper-Static 1-Displacement-Displacement1{1}</w:t>
                  </w:r>
                </w:p>
              </w:tc>
            </w:tr>
          </w:tbl>
          <w:p w:rsidR="003E55E1" w:rsidRPr="000B04D4" w:rsidRDefault="003E55E1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3E55E1" w:rsidP="003E55E1">
            <w:pPr>
              <w:pStyle w:val="Heading1"/>
            </w:pPr>
            <w:bookmarkStart w:id="26" w:name="_Toc422139296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F25CD7">
      <w:footerReference w:type="default" r:id="rId28"/>
      <w:footerReference w:type="first" r:id="rId29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55E1" w:rsidRDefault="003E55E1" w:rsidP="00F25CD7">
      <w:pPr>
        <w:spacing w:after="0" w:line="240" w:lineRule="auto"/>
      </w:pPr>
      <w:r>
        <w:separator/>
      </w:r>
    </w:p>
  </w:endnote>
  <w:endnote w:type="continuationSeparator" w:id="0">
    <w:p w:rsidR="003E55E1" w:rsidRDefault="003E55E1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CA" w:eastAsia="en-CA"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3E55E1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3E55E1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ziplineZipper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E55E1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  <w:lang w:val="en-CA" w:eastAsia="en-CA"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3E55E1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3E55E1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ziplineZipper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E55E1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55E1" w:rsidRDefault="003E55E1" w:rsidP="00F25CD7">
      <w:pPr>
        <w:spacing w:after="0" w:line="240" w:lineRule="auto"/>
      </w:pPr>
      <w:r>
        <w:separator/>
      </w:r>
    </w:p>
  </w:footnote>
  <w:footnote w:type="continuationSeparator" w:id="0">
    <w:p w:rsidR="003E55E1" w:rsidRDefault="003E55E1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5E1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55E1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94DB2D-F02D-482A-89A3-AD898A60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DD725B-ADA2-4833-9D05-7A9CC7C52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13</Pages>
  <Words>976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Scott Fjordbotten</dc:creator>
  <cp:lastModifiedBy>Scott Fjordbotten</cp:lastModifiedBy>
  <cp:revision>1</cp:revision>
  <dcterms:created xsi:type="dcterms:W3CDTF">2015-06-15T20:44:00Z</dcterms:created>
  <dcterms:modified xsi:type="dcterms:W3CDTF">2015-06-15T20:45:00Z</dcterms:modified>
</cp:coreProperties>
</file>